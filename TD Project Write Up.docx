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313D" w:rsidRDefault="00393AF6">
      <w:sdt>
        <w:sdtPr>
          <w:id w:val="-831605760"/>
          <w:docPartObj>
            <w:docPartGallery w:val="Cover Pages"/>
            <w:docPartUnique/>
          </w:docPartObj>
        </w:sdtPr>
        <w:sdtEndPr/>
        <w:sdtContent>
          <w:r>
            <w:rPr>
              <w:noProof/>
              <w:lang w:val="en-CA" w:eastAsia="en-CA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editId="12DFCFD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14" name="AutoShape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3AE35CBD" id="AutoShape 622" o:spid="_x0000_s1026" style="position:absolute;margin-left:0;margin-top:0;width:561.35pt;height:742.95pt;z-index:251662336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" o:allowincell="f" filled="f" fillcolor="black">
                    <w10:wrap anchorx="page" anchory="page"/>
                  </v:roundrect>
                </w:pict>
              </mc:Fallback>
            </mc:AlternateContent>
          </w:r>
          <w:r>
            <w:rPr>
              <w:noProof/>
              <w:lang w:val="en-CA" w:eastAsia="en-C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editId="1CAC23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7125970" cy="2205990"/>
                    <wp:effectExtent l="0" t="4445" r="1270" b="0"/>
                    <wp:wrapNone/>
                    <wp:docPr id="15" name="Rectangle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1224"/>
                                </w:tblGrid>
                                <w:tr w:rsidR="0093313D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B7DFA8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93313D" w:rsidRDefault="0093313D">
                                      <w:pPr>
                                        <w:pStyle w:val="NoSpacing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93313D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549E39" w:themeFill="accent1"/>
                                      <w:vAlign w:val="center"/>
                                    </w:tcPr>
                                    <w:p w:rsidR="0093313D" w:rsidRDefault="00393AF6" w:rsidP="003B6006">
                                      <w:pPr>
                                        <w:pStyle w:val="NoSpacing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232653"/>
                                          <w:placeholder>
                                            <w:docPart w:val="DF9CD67D23C64546984B86EF107F0874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3B6006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TD Talks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93313D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4AB5C4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93313D" w:rsidRDefault="0093313D">
                                      <w:pPr>
                                        <w:pStyle w:val="NoSpacing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93313D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:rsidR="0093313D" w:rsidRDefault="00393AF6" w:rsidP="003B6006">
                                      <w:pPr>
                                        <w:pStyle w:val="NoSpacing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1652111"/>
                                          <w:placeholder>
                                            <w:docPart w:val="819E3FCF03A847809643C236BEFCA1AB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2712E9">
                                            <w:rPr>
                                              <w:sz w:val="36"/>
                                              <w:szCs w:val="36"/>
                                              <w:lang w:val="en-CA"/>
                                            </w:rPr>
                                            <w:t>By: Kevin Postma and Steve Mahabir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93313D" w:rsidRDefault="0093313D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619" o:spid="_x0000_s1026" style="position:absolute;margin-left:0;margin-top:0;width:561.1pt;height:173.7pt;z-index:251661312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1224"/>
                          </w:tblGrid>
                          <w:tr w:rsidR="0093313D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B7DFA8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93313D" w:rsidRDefault="0093313D">
                                <w:pPr>
                                  <w:pStyle w:val="NoSpacing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93313D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549E39" w:themeFill="accent1"/>
                                <w:vAlign w:val="center"/>
                              </w:tcPr>
                              <w:p w:rsidR="0093313D" w:rsidRDefault="00393AF6" w:rsidP="003B6006">
                                <w:pPr>
                                  <w:pStyle w:val="NoSpacing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232653"/>
                                    <w:placeholder>
                                      <w:docPart w:val="DF9CD67D23C64546984B86EF107F0874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B6006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TD Talks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93313D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4AB5C4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93313D" w:rsidRDefault="0093313D">
                                <w:pPr>
                                  <w:pStyle w:val="NoSpacing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93313D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:rsidR="0093313D" w:rsidRDefault="00393AF6" w:rsidP="003B6006">
                                <w:pPr>
                                  <w:pStyle w:val="NoSpacing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1652111"/>
                                    <w:placeholder>
                                      <w:docPart w:val="819E3FCF03A847809643C236BEFCA1AB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712E9">
                                      <w:rPr>
                                        <w:sz w:val="36"/>
                                        <w:szCs w:val="36"/>
                                        <w:lang w:val="en-CA"/>
                                      </w:rPr>
                                      <w:t>By: Kevin Postma and Steve Mahabir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93313D" w:rsidRDefault="0093313D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n-CA" w:eastAsia="en-C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editId="4938A20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7498080</wp:posOffset>
                        </wp:positionV>
                      </mc:Fallback>
                    </mc:AlternateContent>
                    <wp:extent cx="5943600" cy="1193800"/>
                    <wp:effectExtent l="0" t="0" r="0" b="3810"/>
                    <wp:wrapNone/>
                    <wp:docPr id="16" name="Rectangle 6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43600" cy="1193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93313D" w:rsidRDefault="00393AF6">
                                <w:pPr>
                                  <w:pStyle w:val="NoSpacing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549E39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549E39" w:themeColor="accent1"/>
                                    </w:rPr>
                                    <w:id w:val="1551716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3B6006">
                                      <w:rPr>
                                        <w:b/>
                                        <w:bCs/>
                                        <w:caps/>
                                        <w:color w:val="549E39" w:themeColor="accent1"/>
                                      </w:rPr>
                                      <w:t>INFO-3097: Mobile Development</w:t>
                                    </w:r>
                                  </w:sdtContent>
                                </w:sdt>
                              </w:p>
                              <w:p w:rsidR="0093313D" w:rsidRDefault="0093313D">
                                <w:pPr>
                                  <w:pStyle w:val="NoSpacing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549E39" w:themeColor="accent1"/>
                                  </w:rPr>
                                </w:pPr>
                              </w:p>
                              <w:p w:rsidR="0093313D" w:rsidRDefault="00393AF6">
                                <w:pPr>
                                  <w:pStyle w:val="NoSpacing"/>
                                  <w:spacing w:line="276" w:lineRule="auto"/>
                                  <w:suppressOverlap/>
                                  <w:jc w:val="center"/>
                                </w:pPr>
                                <w:sdt>
                                  <w:sdtPr>
                                    <w:id w:val="-1022081665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5-11-18T00:00:00Z">
                                      <w:dateFormat w:val="MMMM d,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815F48">
                                      <w:t>November 18, 2015</w:t>
                                    </w:r>
                                  </w:sdtContent>
                                </w:sdt>
                              </w:p>
                              <w:p w:rsidR="0093313D" w:rsidRDefault="00393AF6">
                                <w:pPr>
                                  <w:pStyle w:val="NoSpacing"/>
                                  <w:spacing w:line="276" w:lineRule="auto"/>
                                  <w:jc w:val="center"/>
                                </w:pPr>
                                <w:r>
                                  <w:t xml:space="preserve">Authored by: </w:t>
                                </w:r>
                                <w:sdt>
                                  <w:sdtPr>
                                    <w:id w:val="155172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B6006">
                                      <w:rPr>
                                        <w:lang w:val="en-CA"/>
                                      </w:rPr>
                                      <w:t>Steve</w:t>
                                    </w:r>
                                    <w:r w:rsidR="00815F48">
                                      <w:rPr>
                                        <w:lang w:val="en-CA"/>
                                      </w:rPr>
                                      <w:t xml:space="preserve"> Mahabir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618" o:spid="_x0000_s1027" style="position:absolute;margin-left:0;margin-top:0;width:468pt;height:94pt;z-index:251660288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" o:allowincell="f" filled="f" stroked="f" strokeweight=".25pt">
                    <v:textbox style="mso-fit-shape-to-text:t" inset=",18pt,,18pt">
                      <w:txbxContent>
                        <w:p w:rsidR="0093313D" w:rsidRDefault="00393AF6">
                          <w:pPr>
                            <w:pStyle w:val="NoSpacing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549E39" w:themeColor="accent1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549E39" w:themeColor="accent1"/>
                              </w:rPr>
                              <w:id w:val="1551716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3B6006">
                                <w:rPr>
                                  <w:b/>
                                  <w:bCs/>
                                  <w:caps/>
                                  <w:color w:val="549E39" w:themeColor="accent1"/>
                                </w:rPr>
                                <w:t>INFO-3097: Mobile Development</w:t>
                              </w:r>
                            </w:sdtContent>
                          </w:sdt>
                        </w:p>
                        <w:p w:rsidR="0093313D" w:rsidRDefault="0093313D">
                          <w:pPr>
                            <w:pStyle w:val="NoSpacing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549E39" w:themeColor="accent1"/>
                            </w:rPr>
                          </w:pPr>
                        </w:p>
                        <w:p w:rsidR="0093313D" w:rsidRDefault="00393AF6">
                          <w:pPr>
                            <w:pStyle w:val="NoSpacing"/>
                            <w:spacing w:line="276" w:lineRule="auto"/>
                            <w:suppressOverlap/>
                            <w:jc w:val="center"/>
                          </w:pPr>
                          <w:sdt>
                            <w:sdtPr>
                              <w:id w:val="-1022081665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5-11-18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815F48">
                                <w:t>November 18, 2015</w:t>
                              </w:r>
                            </w:sdtContent>
                          </w:sdt>
                        </w:p>
                        <w:p w:rsidR="0093313D" w:rsidRDefault="00393AF6">
                          <w:pPr>
                            <w:pStyle w:val="NoSpacing"/>
                            <w:spacing w:line="276" w:lineRule="auto"/>
                            <w:jc w:val="center"/>
                          </w:pPr>
                          <w:r>
                            <w:t xml:space="preserve">Authored by: </w:t>
                          </w:r>
                          <w:sdt>
                            <w:sdtPr>
                              <w:id w:val="155172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3B6006">
                                <w:rPr>
                                  <w:lang w:val="en-CA"/>
                                </w:rPr>
                                <w:t>Steve</w:t>
                              </w:r>
                              <w:r w:rsidR="00815F48">
                                <w:rPr>
                                  <w:lang w:val="en-CA"/>
                                </w:rPr>
                                <w:t xml:space="preserve"> Mahabir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sdtContent>
      </w:sdt>
    </w:p>
    <w:p w:rsidR="0093313D" w:rsidRDefault="00393AF6">
      <w:pPr>
        <w:pStyle w:val="Title"/>
        <w:rPr>
          <w:smallCaps/>
        </w:rPr>
      </w:pPr>
      <w:sdt>
        <w:sdtPr>
          <w:rPr>
            <w:smallCaps/>
          </w:rPr>
          <w:alias w:val="Title"/>
          <w:tag w:val="Title"/>
          <w:id w:val="11808329"/>
          <w:placeholder>
            <w:docPart w:val="E6D28B048ACA4579A763DB3303CCCA7B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r w:rsidR="003B6006">
            <w:rPr>
              <w:smallCaps/>
              <w:lang w:val="en-CA"/>
            </w:rPr>
            <w:t>TD Talks</w:t>
          </w:r>
        </w:sdtContent>
      </w:sdt>
    </w:p>
    <w:p w:rsidR="0093313D" w:rsidRDefault="00393AF6">
      <w:pPr>
        <w:pStyle w:val="Subtitle"/>
      </w:pPr>
      <w:sdt>
        <w:sdtPr>
          <w:alias w:val="Subtitle"/>
          <w:tag w:val="Subtitle"/>
          <w:id w:val="11808339"/>
          <w:placeholder>
            <w:docPart w:val="CEDD072C30CD4C688D2ECED21BCD8FE8"/>
          </w:placeholder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r w:rsidR="003B6006">
            <w:rPr>
              <w:lang w:val="en-CA"/>
            </w:rPr>
            <w:t xml:space="preserve">By: Kevin </w:t>
          </w:r>
          <w:r w:rsidR="002712E9">
            <w:rPr>
              <w:lang w:val="en-CA"/>
            </w:rPr>
            <w:t>Postma and Steve Mahabir</w:t>
          </w:r>
        </w:sdtContent>
      </w:sdt>
    </w:p>
    <w:p w:rsidR="00681005" w:rsidRDefault="00681005" w:rsidP="00681005">
      <w:pPr>
        <w:pStyle w:val="Heading1"/>
      </w:pPr>
      <w:r>
        <w:t>Description</w:t>
      </w:r>
    </w:p>
    <w:p w:rsidR="00681005" w:rsidRPr="00681005" w:rsidRDefault="00681005" w:rsidP="00681005"/>
    <w:p w:rsidR="0093313D" w:rsidRDefault="00812558" w:rsidP="00812558">
      <w:pPr>
        <w:ind w:firstLine="720"/>
      </w:pPr>
      <w:r w:rsidRPr="00812558">
        <w:t>Short Message Service (SMS) messaging, popularly known as text messaging, is a powerful</w:t>
      </w:r>
      <w:r>
        <w:t xml:space="preserve"> </w:t>
      </w:r>
      <w:r w:rsidRPr="00812558">
        <w:t>mobile communication tool that allows financial services institutions to interact with their</w:t>
      </w:r>
      <w:r>
        <w:t xml:space="preserve"> </w:t>
      </w:r>
      <w:r w:rsidR="00681005">
        <w:t>customers in a cost-effective and</w:t>
      </w:r>
      <w:r w:rsidRPr="00812558">
        <w:t xml:space="preserve"> timely manner.</w:t>
      </w:r>
    </w:p>
    <w:p w:rsidR="00681005" w:rsidRDefault="00681005" w:rsidP="00681005">
      <w:pPr>
        <w:ind w:firstLine="720"/>
      </w:pPr>
      <w:r>
        <w:t>TD Talks is a Group Text Messaging mobile application that will allow you to send text messages between multiple clients.</w:t>
      </w:r>
      <w:r>
        <w:t xml:space="preserve"> </w:t>
      </w:r>
      <w:r w:rsidR="006D2509">
        <w:t xml:space="preserve"> You can send single messages, or multiple messages depending on what you as the user, or the company </w:t>
      </w:r>
    </w:p>
    <w:p w:rsidR="00681005" w:rsidRDefault="00681005" w:rsidP="00681005">
      <w:pPr>
        <w:ind w:firstLine="720"/>
      </w:pPr>
    </w:p>
    <w:p w:rsidR="00681005" w:rsidRDefault="006B3618" w:rsidP="006D2509">
      <w:pPr>
        <w:pStyle w:val="Heading1"/>
      </w:pPr>
      <w:r>
        <w:t>Program Tutorial</w:t>
      </w:r>
    </w:p>
    <w:p w:rsidR="006B3618" w:rsidRDefault="006B3618" w:rsidP="006B3618"/>
    <w:p w:rsidR="006B3618" w:rsidRDefault="006B3618" w:rsidP="006B3618">
      <w:r>
        <w:tab/>
        <w:t xml:space="preserve">Upon starting the application, it will automatically search the phone for all </w:t>
      </w:r>
      <w:r w:rsidR="003B711B">
        <w:t xml:space="preserve">contacts (see figure 1). </w:t>
      </w:r>
      <w:r w:rsidR="0017329C">
        <w:t>After loading all contacts, the user can choose to send a message to a contact, or add a new contact to message.</w:t>
      </w:r>
    </w:p>
    <w:p w:rsidR="0017329C" w:rsidRDefault="0017329C" w:rsidP="006B3618">
      <w:r>
        <w:tab/>
      </w:r>
      <w:r w:rsidR="00586A60">
        <w:t>To edit a contact, one would just click and hold a contact to op</w:t>
      </w:r>
      <w:r w:rsidR="00A92429">
        <w:t>en the contact management page (see figure 2). Once the contact management page is open, a user can add the Name and Company Name the person works for.</w:t>
      </w:r>
    </w:p>
    <w:p w:rsidR="00BC75CC" w:rsidRDefault="00BC75CC" w:rsidP="006B3618">
      <w:r>
        <w:tab/>
        <w:t xml:space="preserve">You can then send a text message to </w:t>
      </w:r>
      <w:r w:rsidR="00463287">
        <w:t xml:space="preserve">single </w:t>
      </w:r>
      <w:r>
        <w:t>user</w:t>
      </w:r>
      <w:r w:rsidR="00463287">
        <w:t xml:space="preserve"> or an entire </w:t>
      </w:r>
      <w:r>
        <w:t>company</w:t>
      </w:r>
      <w:r w:rsidR="00463287">
        <w:t xml:space="preserve"> by selecting “</w:t>
      </w:r>
      <w:r w:rsidR="00AE234E">
        <w:t>Message Company</w:t>
      </w:r>
      <w:r w:rsidR="00463287">
        <w:t>”.</w:t>
      </w:r>
      <w:r>
        <w:t xml:space="preserve"> </w:t>
      </w:r>
    </w:p>
    <w:p w:rsidR="00D83A21" w:rsidRDefault="00D83A21" w:rsidP="006B3618">
      <w:r>
        <w:tab/>
        <w:t xml:space="preserve">The application will also act as a message receiver. When anyone response to any of your SMS Text Messages, you will receive a push notification that will show you what the message was. </w:t>
      </w:r>
    </w:p>
    <w:p w:rsidR="00D83A21" w:rsidRDefault="00D83A21" w:rsidP="006B3618">
      <w:r>
        <w:tab/>
        <w:t>At the bottom on the application is a link to the TD Website.</w:t>
      </w:r>
    </w:p>
    <w:p w:rsidR="003607BC" w:rsidRDefault="003607BC" w:rsidP="006B3618"/>
    <w:p w:rsidR="003607BC" w:rsidRDefault="003607BC" w:rsidP="003607BC">
      <w:pPr>
        <w:pStyle w:val="Heading2"/>
      </w:pPr>
      <w:r>
        <w:lastRenderedPageBreak/>
        <w:t>Screenshots</w:t>
      </w:r>
    </w:p>
    <w:p w:rsidR="00781E0E" w:rsidRDefault="00781E0E" w:rsidP="00781E0E"/>
    <w:p w:rsidR="00781E0E" w:rsidRPr="00781E0E" w:rsidRDefault="00781E0E" w:rsidP="00781E0E">
      <w:r>
        <w:rPr>
          <w:noProof/>
          <w:lang w:val="en-CA" w:eastAsia="en-C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margin-left:-24.25pt;margin-top:18.45pt;width:152.1pt;height:270.4pt;z-index:-251649024;mso-position-horizontal-relative:text;mso-position-vertical-relative:text">
            <v:imagedata r:id="rId11" o:title="Figure 1"/>
          </v:shape>
        </w:pict>
      </w:r>
      <w:r>
        <w:rPr>
          <w:noProof/>
          <w:lang w:val="en-CA" w:eastAsia="en-CA"/>
        </w:rPr>
        <w:pict>
          <v:shape id="_x0000_s1030" type="#_x0000_t75" style="position:absolute;margin-left:339.95pt;margin-top:19.3pt;width:152.1pt;height:270.4pt;z-index:-251651072;mso-position-horizontal-relative:text;mso-position-vertical-relative:text">
            <v:imagedata r:id="rId12" o:title="Figure 3"/>
          </v:shape>
        </w:pict>
      </w:r>
      <w:r>
        <w:rPr>
          <w:noProof/>
          <w:lang w:val="en-CA" w:eastAsia="en-CA"/>
        </w:rPr>
        <w:pict>
          <v:shape id="_x0000_s1031" type="#_x0000_t75" style="position:absolute;margin-left:157.95pt;margin-top:19.3pt;width:152.7pt;height:271.5pt;z-index:-251650048;mso-position-horizontal-relative:text;mso-position-vertical-relative:text">
            <v:imagedata r:id="rId13" o:title="Figure 2"/>
          </v:shape>
        </w:pict>
      </w:r>
      <w:r>
        <w:t xml:space="preserve"> </w:t>
      </w:r>
      <w:r>
        <w:tab/>
        <w:t>Figure 1</w:t>
      </w:r>
      <w:r>
        <w:tab/>
      </w:r>
      <w:r>
        <w:tab/>
      </w:r>
      <w:r>
        <w:tab/>
      </w:r>
      <w:r>
        <w:tab/>
        <w:t>Figure 2</w:t>
      </w:r>
      <w:r>
        <w:tab/>
      </w:r>
      <w:r>
        <w:tab/>
      </w:r>
      <w:r>
        <w:tab/>
      </w:r>
      <w:r>
        <w:tab/>
        <w:t>Figure 3</w:t>
      </w:r>
    </w:p>
    <w:p w:rsidR="00B50478" w:rsidRDefault="00B50478" w:rsidP="00B50478"/>
    <w:p w:rsidR="00FE2AC9" w:rsidRDefault="00FE2AC9" w:rsidP="00B50478"/>
    <w:p w:rsidR="00781E0E" w:rsidRDefault="00781E0E" w:rsidP="00B50478"/>
    <w:p w:rsidR="00781E0E" w:rsidRDefault="00781E0E" w:rsidP="00B50478"/>
    <w:p w:rsidR="00781E0E" w:rsidRDefault="00781E0E" w:rsidP="00B50478"/>
    <w:p w:rsidR="00781E0E" w:rsidRDefault="00781E0E" w:rsidP="00B50478"/>
    <w:p w:rsidR="00781E0E" w:rsidRDefault="00781E0E" w:rsidP="00B50478"/>
    <w:p w:rsidR="00781E0E" w:rsidRDefault="00781E0E" w:rsidP="00B50478">
      <w:r>
        <w:t>]</w:t>
      </w:r>
    </w:p>
    <w:p w:rsidR="00781E0E" w:rsidRDefault="00781E0E" w:rsidP="00B50478">
      <w:r>
        <w:t>\</w:t>
      </w:r>
    </w:p>
    <w:p w:rsidR="00781E0E" w:rsidRDefault="00781E0E" w:rsidP="00B50478"/>
    <w:p w:rsidR="00781E0E" w:rsidRDefault="004B6AE9" w:rsidP="004B6AE9">
      <w:r>
        <w:t xml:space="preserve">      All </w:t>
      </w:r>
      <w:r w:rsidR="0078517C">
        <w:t>C</w:t>
      </w:r>
      <w:r>
        <w:t>ontacts</w:t>
      </w:r>
      <w:r>
        <w:tab/>
      </w:r>
      <w:r>
        <w:tab/>
        <w:t xml:space="preserve">            Contact Management</w:t>
      </w:r>
      <w:r>
        <w:tab/>
      </w:r>
      <w:r>
        <w:tab/>
      </w:r>
      <w:r>
        <w:tab/>
        <w:t xml:space="preserve">    Chat Window</w:t>
      </w:r>
    </w:p>
    <w:p w:rsidR="00781E0E" w:rsidRDefault="00781E0E" w:rsidP="00B50478"/>
    <w:p w:rsidR="004B6D57" w:rsidRDefault="004B6D57" w:rsidP="004B6D57">
      <w:pPr>
        <w:pStyle w:val="Heading1"/>
      </w:pPr>
      <w:r>
        <w:t>Final Thoughts</w:t>
      </w:r>
    </w:p>
    <w:p w:rsidR="004B6D57" w:rsidRDefault="004B6D57" w:rsidP="004B6D57"/>
    <w:p w:rsidR="00EB72B4" w:rsidRDefault="004A41B9" w:rsidP="00DA3ACE">
      <w:r>
        <w:tab/>
      </w:r>
      <w:r w:rsidR="00EB72B4">
        <w:t>The electronic nature of SMS makes it much faster than traditional written communication</w:t>
      </w:r>
      <w:r w:rsidR="00EB72B4">
        <w:t xml:space="preserve"> </w:t>
      </w:r>
      <w:r w:rsidR="00EB72B4">
        <w:t>methods like mail or e-mail because the message is sent directly to the recipient's mobile</w:t>
      </w:r>
      <w:r w:rsidR="00EB72B4">
        <w:t xml:space="preserve"> </w:t>
      </w:r>
      <w:r w:rsidR="00EB72B4">
        <w:t>device rather than a physical or virtual mailbox. This allows financial services institutions</w:t>
      </w:r>
      <w:r w:rsidR="00EB72B4">
        <w:t xml:space="preserve"> </w:t>
      </w:r>
      <w:r w:rsidR="00EB72B4">
        <w:t>near-immediate access to their clients, making SMS an ideal medium for quickly distributing</w:t>
      </w:r>
      <w:r w:rsidR="00EB72B4">
        <w:t xml:space="preserve"> </w:t>
      </w:r>
      <w:r w:rsidR="00EB72B4">
        <w:t>time-sensitive information to an individual or to a broad audience. This quality, as well as</w:t>
      </w:r>
      <w:r w:rsidR="00EB72B4">
        <w:t xml:space="preserve"> </w:t>
      </w:r>
      <w:r w:rsidR="00EB72B4">
        <w:t>SMS's message length limitation (which also lowers bandwidth requirements and delivery</w:t>
      </w:r>
      <w:r w:rsidR="00EB72B4">
        <w:t xml:space="preserve"> </w:t>
      </w:r>
      <w:r w:rsidR="00EB72B4">
        <w:t>expense), makes it more cost effective than other communication channels.</w:t>
      </w:r>
    </w:p>
    <w:p w:rsidR="00EB72B4" w:rsidRPr="004B6D57" w:rsidRDefault="00191842" w:rsidP="004B6D57">
      <w:r>
        <w:t xml:space="preserve">SMS is the way of the future and should be utilized in some way in every mobile </w:t>
      </w:r>
      <w:r w:rsidR="00C54003">
        <w:t>communication app</w:t>
      </w:r>
      <w:r w:rsidR="002E6B04">
        <w:t>.</w:t>
      </w:r>
      <w:bookmarkStart w:id="0" w:name="_GoBack"/>
      <w:bookmarkEnd w:id="0"/>
    </w:p>
    <w:sectPr w:rsidR="00EB72B4" w:rsidRPr="004B6D57">
      <w:footerReference w:type="even" r:id="rId14"/>
      <w:footerReference w:type="default" r:id="rId15"/>
      <w:pgSz w:w="12240" w:h="15840" w:code="1"/>
      <w:pgMar w:top="1440" w:right="1440" w:bottom="1440" w:left="1440" w:header="720" w:footer="720" w:gutter="0"/>
      <w:pgNumType w:start="0"/>
      <w:cols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3AF6" w:rsidRDefault="00393AF6">
      <w:pPr>
        <w:spacing w:after="0" w:line="240" w:lineRule="auto"/>
      </w:pPr>
      <w:r>
        <w:separator/>
      </w:r>
    </w:p>
  </w:endnote>
  <w:endnote w:type="continuationSeparator" w:id="0">
    <w:p w:rsidR="00393AF6" w:rsidRDefault="00393A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altName w:val="Baskerville Old Face"/>
    <w:charset w:val="00"/>
    <w:family w:val="roman"/>
    <w:pitch w:val="variable"/>
    <w:sig w:usb0="00000003" w:usb1="00000000" w:usb2="00000000" w:usb3="00000000" w:csb0="00000001" w:csb1="00000000"/>
  </w:font>
  <w:font w:name="HGSoeiPresenceEB">
    <w:altName w:val="MS Mincho"/>
    <w:charset w:val="80"/>
    <w:family w:val="roman"/>
    <w:pitch w:val="fixed"/>
    <w:sig w:usb0="00000000" w:usb1="28C76CF8" w:usb2="00000010" w:usb3="00000000" w:csb0="00020000" w:csb1="00000000"/>
  </w:font>
  <w:font w:name="Franklin Gothic Book">
    <w:altName w:val="Franklin Gothic Medium"/>
    <w:charset w:val="00"/>
    <w:family w:val="swiss"/>
    <w:pitch w:val="variable"/>
    <w:sig w:usb0="00000001" w:usb1="00000000" w:usb2="00000000" w:usb3="00000000" w:csb0="0000009F" w:csb1="00000000"/>
  </w:font>
  <w:font w:name="HGGothicM">
    <w:charset w:val="80"/>
    <w:family w:val="modern"/>
    <w:pitch w:val="fixed"/>
    <w:sig w:usb0="80000281" w:usb1="28C76CF8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313D" w:rsidRDefault="00393AF6">
    <w:pPr>
      <w:pStyle w:val="Footer"/>
    </w:pPr>
    <w:r>
      <w:rPr>
        <w:noProof/>
        <w:lang w:val="en-CA" w:eastAsia="en-CA"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editId="1695E6CF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Rectangl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93313D" w:rsidRDefault="00393AF6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Title"/>
                              <w:id w:val="20196535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3B6006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  <w:lang w:val="en-CA"/>
                                </w:rPr>
                                <w:t>TD Talks</w:t>
                              </w:r>
                            </w:sdtContent>
                          </w:sdt>
                          <w:r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Date"/>
                              <w:id w:val="201965362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5-11-18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815F48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11/18/2015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Rectangle 22" o:spid="_x0000_s1028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" o:allowincell="f" filled="f" stroked="f">
              <v:textbox style="layout-flow:vertical;mso-layout-flow-alt:bottom-to-top" inset=",,8.64pt,10.8pt">
                <w:txbxContent>
                  <w:p w:rsidR="0093313D" w:rsidRDefault="00393AF6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Title"/>
                        <w:id w:val="201965352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3B6006">
                          <w:rPr>
                            <w:rFonts w:asciiTheme="majorHAnsi" w:eastAsiaTheme="majorEastAsia" w:hAnsiTheme="majorHAnsi" w:cstheme="majorBidi"/>
                            <w:sz w:val="20"/>
                            <w:lang w:val="en-CA"/>
                          </w:rPr>
                          <w:t>TD Talks</w:t>
                        </w:r>
                      </w:sdtContent>
                    </w:sdt>
                    <w:r>
                      <w:rPr>
                        <w:rFonts w:asciiTheme="majorHAnsi" w:eastAsiaTheme="majorEastAsia" w:hAnsiTheme="majorHAnsi" w:cstheme="majorBidi"/>
                        <w:sz w:val="20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Date"/>
                        <w:id w:val="201965362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5-11-18T00:00:00Z">
                          <w:dateFormat w:val="M/d/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815F48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11/18/2015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lang w:val="en-CA" w:eastAsia="en-CA"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editId="7755186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AutoShap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017D0419" id="AutoShape 24" o:spid="_x0000_s1026" style="position:absolute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lang w:val="en-CA" w:eastAsia="en-CA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editId="57BC8C09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Oval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93313D" w:rsidRDefault="00393AF6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rPr>
                              <w:color w:val="000000" w:themeColor="text1"/>
                              <w:sz w:val="22"/>
                              <w:szCs w:val="20"/>
                            </w:rPr>
                            <w:fldChar w:fldCharType="begin"/>
                          </w:r>
                          <w:r>
                            <w:instrText xml:space="preserve"> PAGE  \* Arabic  \* MERGEFORMAT </w:instrText>
                          </w:r>
                          <w:r>
                            <w:rPr>
                              <w:color w:val="000000" w:themeColor="text1"/>
                              <w:sz w:val="22"/>
                              <w:szCs w:val="20"/>
                            </w:rPr>
                            <w:fldChar w:fldCharType="separate"/>
                          </w:r>
                          <w:r w:rsidR="002E6B04" w:rsidRPr="002E6B04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Oval 21" o:spid="_x0000_s1029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" o:allowincell="f" fillcolor="#549e39 [3204]" stroked="f">
              <v:textbox inset="0,0,0,0">
                <w:txbxContent>
                  <w:p w:rsidR="0093313D" w:rsidRDefault="00393AF6">
                    <w:pPr>
                      <w:pStyle w:val="NoSpacing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rPr>
                        <w:color w:val="000000" w:themeColor="text1"/>
                        <w:sz w:val="22"/>
                        <w:szCs w:val="20"/>
                      </w:rPr>
                      <w:fldChar w:fldCharType="begin"/>
                    </w:r>
                    <w:r>
                      <w:instrText xml:space="preserve"> PAGE  \* Arabic  \* MERGEFORMAT </w:instrText>
                    </w:r>
                    <w:r>
                      <w:rPr>
                        <w:color w:val="000000" w:themeColor="text1"/>
                        <w:sz w:val="22"/>
                        <w:szCs w:val="20"/>
                      </w:rPr>
                      <w:fldChar w:fldCharType="separate"/>
                    </w:r>
                    <w:r w:rsidR="002E6B04" w:rsidRPr="002E6B04"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313D" w:rsidRDefault="00393AF6">
    <w:pPr>
      <w:rPr>
        <w:sz w:val="20"/>
      </w:rPr>
    </w:pPr>
    <w:r>
      <w:rPr>
        <w:noProof/>
        <w:sz w:val="10"/>
        <w:szCs w:val="10"/>
        <w:lang w:val="en-CA" w:eastAsia="en-CA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editId="36B85038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Rectangl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93313D" w:rsidRDefault="00393AF6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Title"/>
                              <w:id w:val="6238437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3B6006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  <w:lang w:val="en-CA"/>
                                </w:rPr>
                                <w:t>TD Talks</w:t>
                              </w:r>
                            </w:sdtContent>
                          </w:sdt>
                          <w:r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Date"/>
                              <w:id w:val="168940916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5-11-18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815F48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11/18/2015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Rectangle 24" o:spid="_x0000_s1030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" o:allowincell="f" filled="f" stroked="f">
              <v:textbox style="layout-flow:vertical;mso-layout-flow-alt:bottom-to-top" inset=",,8.64pt,10.8pt">
                <w:txbxContent>
                  <w:p w:rsidR="0093313D" w:rsidRDefault="00393AF6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Title"/>
                        <w:id w:val="62384370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3B6006">
                          <w:rPr>
                            <w:rFonts w:asciiTheme="majorHAnsi" w:eastAsiaTheme="majorEastAsia" w:hAnsiTheme="majorHAnsi" w:cstheme="majorBidi"/>
                            <w:sz w:val="20"/>
                            <w:lang w:val="en-CA"/>
                          </w:rPr>
                          <w:t>TD Talks</w:t>
                        </w:r>
                      </w:sdtContent>
                    </w:sdt>
                    <w:r>
                      <w:rPr>
                        <w:rFonts w:asciiTheme="majorHAnsi" w:eastAsiaTheme="majorEastAsia" w:hAnsiTheme="majorHAnsi" w:cstheme="majorBidi"/>
                        <w:sz w:val="20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Date"/>
                        <w:id w:val="1689409167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5-11-18T00:00:00Z">
                          <w:dateFormat w:val="M/d/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815F48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11/18/2015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  <w:lang w:val="en-CA" w:eastAsia="en-CA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editId="4087D9B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AutoShap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194FFA34" id="AutoShape 21" o:spid="_x0000_s1026" style="position:absolute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sz w:val="20"/>
        <w:lang w:val="en-CA" w:eastAsia="en-CA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editId="04014A31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Oval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93313D" w:rsidRDefault="00393AF6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rPr>
                              <w:color w:val="000000" w:themeColor="text1"/>
                              <w:sz w:val="22"/>
                              <w:szCs w:val="20"/>
                            </w:rPr>
                            <w:fldChar w:fldCharType="begin"/>
                          </w:r>
                          <w:r>
                            <w:instrText xml:space="preserve"> PAGE  \* Arabic  \* MERGEFORMAT </w:instrText>
                          </w:r>
                          <w:r>
                            <w:rPr>
                              <w:color w:val="000000" w:themeColor="text1"/>
                              <w:sz w:val="22"/>
                              <w:szCs w:val="20"/>
                            </w:rPr>
                            <w:fldChar w:fldCharType="separate"/>
                          </w:r>
                          <w:r w:rsidR="00410AAB" w:rsidRPr="00410AAB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t>1</w:t>
                          </w:r>
                          <w:r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Oval 18" o:spid="_x0000_s1031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" o:allowincell="f" fillcolor="#549e39 [3204]" stroked="f">
              <v:textbox inset="0,0,0,0">
                <w:txbxContent>
                  <w:p w:rsidR="0093313D" w:rsidRDefault="00393AF6">
                    <w:pPr>
                      <w:pStyle w:val="NoSpacing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rPr>
                        <w:color w:val="000000" w:themeColor="text1"/>
                        <w:sz w:val="22"/>
                        <w:szCs w:val="20"/>
                      </w:rPr>
                      <w:fldChar w:fldCharType="begin"/>
                    </w:r>
                    <w:r>
                      <w:instrText xml:space="preserve"> PAGE  \* Arabic  \* MERGEFORMAT </w:instrText>
                    </w:r>
                    <w:r>
                      <w:rPr>
                        <w:color w:val="000000" w:themeColor="text1"/>
                        <w:sz w:val="22"/>
                        <w:szCs w:val="20"/>
                      </w:rPr>
                      <w:fldChar w:fldCharType="separate"/>
                    </w:r>
                    <w:r w:rsidR="00410AAB" w:rsidRPr="00410AAB"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t>1</w:t>
                    </w:r>
                    <w:r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:rsidR="0093313D" w:rsidRDefault="0093313D">
    <w:pPr>
      <w:pStyle w:val="Footer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3AF6" w:rsidRDefault="00393AF6">
      <w:pPr>
        <w:spacing w:after="0" w:line="240" w:lineRule="auto"/>
      </w:pPr>
      <w:r>
        <w:separator/>
      </w:r>
    </w:p>
  </w:footnote>
  <w:footnote w:type="continuationSeparator" w:id="0">
    <w:p w:rsidR="00393AF6" w:rsidRDefault="00393A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ListBullet5"/>
      <w:lvlText w:val="○"/>
      <w:lvlJc w:val="left"/>
      <w:pPr>
        <w:ind w:left="1800" w:hanging="360"/>
      </w:pPr>
      <w:rPr>
        <w:rFonts w:ascii="Monotype Corsiva" w:hAnsi="Monotype Corsiva" w:hint="default"/>
        <w:color w:val="C0CF3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ListBullet4"/>
      <w:lvlText w:val=""/>
      <w:lvlJc w:val="left"/>
      <w:pPr>
        <w:ind w:left="1440" w:hanging="360"/>
      </w:pPr>
      <w:rPr>
        <w:rFonts w:ascii="Symbol" w:hAnsi="Symbol" w:hint="default"/>
        <w:color w:val="C0CF3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ListBullet3"/>
      <w:lvlText w:val=""/>
      <w:lvlJc w:val="left"/>
      <w:pPr>
        <w:ind w:left="1080" w:hanging="360"/>
      </w:pPr>
      <w:rPr>
        <w:rFonts w:ascii="Symbol" w:hAnsi="Symbol" w:hint="default"/>
        <w:color w:val="93D07C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ListBullet2"/>
      <w:lvlText w:val=""/>
      <w:lvlJc w:val="left"/>
      <w:pPr>
        <w:ind w:left="720" w:hanging="360"/>
      </w:pPr>
      <w:rPr>
        <w:rFonts w:ascii="Symbol" w:hAnsi="Symbol" w:hint="default"/>
        <w:color w:val="549E39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3E762A" w:themeColor="accent1" w:themeShade="BF"/>
      </w:r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ttachedTemplate r:id="rId1"/>
  <w:defaultTabStop w:val="720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006"/>
    <w:rsid w:val="00044F45"/>
    <w:rsid w:val="000B2504"/>
    <w:rsid w:val="000F6B50"/>
    <w:rsid w:val="0017329C"/>
    <w:rsid w:val="00191842"/>
    <w:rsid w:val="002712E9"/>
    <w:rsid w:val="0027269C"/>
    <w:rsid w:val="002E6B04"/>
    <w:rsid w:val="003607BC"/>
    <w:rsid w:val="00393AF6"/>
    <w:rsid w:val="003B6006"/>
    <w:rsid w:val="003B711B"/>
    <w:rsid w:val="00410AAB"/>
    <w:rsid w:val="00463287"/>
    <w:rsid w:val="004A41B9"/>
    <w:rsid w:val="004B6AE9"/>
    <w:rsid w:val="004B6D57"/>
    <w:rsid w:val="004E651A"/>
    <w:rsid w:val="004F144E"/>
    <w:rsid w:val="00585C07"/>
    <w:rsid w:val="00586A60"/>
    <w:rsid w:val="00681005"/>
    <w:rsid w:val="006A4B3A"/>
    <w:rsid w:val="006B3618"/>
    <w:rsid w:val="006D2509"/>
    <w:rsid w:val="006F3A56"/>
    <w:rsid w:val="007128AD"/>
    <w:rsid w:val="00735E5B"/>
    <w:rsid w:val="00781E0E"/>
    <w:rsid w:val="0078517C"/>
    <w:rsid w:val="007A365E"/>
    <w:rsid w:val="00812558"/>
    <w:rsid w:val="00815F48"/>
    <w:rsid w:val="00874572"/>
    <w:rsid w:val="00883D97"/>
    <w:rsid w:val="0093313D"/>
    <w:rsid w:val="00A01F3F"/>
    <w:rsid w:val="00A92429"/>
    <w:rsid w:val="00AE234E"/>
    <w:rsid w:val="00B42BEE"/>
    <w:rsid w:val="00B50478"/>
    <w:rsid w:val="00BB72E1"/>
    <w:rsid w:val="00BC75CC"/>
    <w:rsid w:val="00BF3578"/>
    <w:rsid w:val="00C54003"/>
    <w:rsid w:val="00D83A21"/>
    <w:rsid w:val="00DA3ACE"/>
    <w:rsid w:val="00E037E1"/>
    <w:rsid w:val="00E478C9"/>
    <w:rsid w:val="00EA7505"/>
    <w:rsid w:val="00EB72B4"/>
    <w:rsid w:val="00FE2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5:docId w15:val="{9DB606AF-ACFE-4DD9-9B3A-12B29CA45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/>
    <w:lsdException w:name="List Bullet 3" w:semiHidden="1" w:uiPriority="36" w:unhideWhenUsed="1"/>
    <w:lsdException w:name="List Bullet 4" w:semiHidden="1" w:uiPriority="36" w:unhideWhenUsed="1"/>
    <w:lsdException w:name="List Bullet 5" w:semiHidden="1" w:uiPriority="36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2509"/>
    <w:pPr>
      <w:spacing w:line="36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3578"/>
    <w:pPr>
      <w:keepNext/>
      <w:keepLines/>
      <w:pBdr>
        <w:bottom w:val="single" w:sz="4" w:space="1" w:color="549E39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3E762A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3578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3E762A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357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357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F3578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F3578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F3578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BF3578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BF3578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3578"/>
    <w:rPr>
      <w:rFonts w:asciiTheme="majorHAnsi" w:eastAsiaTheme="majorEastAsia" w:hAnsiTheme="majorHAnsi" w:cstheme="majorBidi"/>
      <w:color w:val="3E762A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BF3578"/>
    <w:rPr>
      <w:rFonts w:asciiTheme="majorHAnsi" w:eastAsiaTheme="majorEastAsia" w:hAnsiTheme="majorHAnsi" w:cstheme="majorBidi"/>
      <w:color w:val="3E762A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F3578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BF3578"/>
    <w:pPr>
      <w:spacing w:after="0" w:line="240" w:lineRule="auto"/>
      <w:contextualSpacing/>
    </w:pPr>
    <w:rPr>
      <w:rFonts w:asciiTheme="majorHAnsi" w:eastAsiaTheme="majorEastAsia" w:hAnsiTheme="majorHAnsi" w:cstheme="majorBidi"/>
      <w:color w:val="3E762A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BF3578"/>
    <w:rPr>
      <w:rFonts w:asciiTheme="majorHAnsi" w:eastAsiaTheme="majorEastAsia" w:hAnsiTheme="majorHAnsi" w:cstheme="majorBidi"/>
      <w:color w:val="3E762A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357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BF3578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color w:val="000000" w:themeColor="text1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BF3578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styleId="BlockText">
    <w:name w:val="Block Text"/>
    <w:aliases w:val="Block Quote"/>
    <w:uiPriority w:val="40"/>
    <w:pPr>
      <w:pBdr>
        <w:top w:val="single" w:sz="2" w:space="10" w:color="93D07C" w:themeColor="accent1" w:themeTint="99"/>
        <w:bottom w:val="single" w:sz="24" w:space="10" w:color="93D07C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808080" w:themeColor="background1" w:themeShade="80"/>
      <w:sz w:val="28"/>
      <w:szCs w:val="28"/>
      <w:lang w:eastAsia="ko-KR" w:bidi="hi-IN"/>
    </w:rPr>
  </w:style>
  <w:style w:type="character" w:styleId="BookTitle">
    <w:name w:val="Book Title"/>
    <w:basedOn w:val="DefaultParagraphFont"/>
    <w:uiPriority w:val="33"/>
    <w:qFormat/>
    <w:rsid w:val="00BF3578"/>
    <w:rPr>
      <w:b/>
      <w:bCs/>
      <w:smallCaps/>
    </w:rPr>
  </w:style>
  <w:style w:type="character" w:styleId="Emphasis">
    <w:name w:val="Emphasis"/>
    <w:basedOn w:val="DefaultParagraphFont"/>
    <w:uiPriority w:val="20"/>
    <w:qFormat/>
    <w:rsid w:val="00BF3578"/>
    <w:rPr>
      <w:i/>
      <w:iCs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cs="Times New Roman"/>
      <w:color w:val="000000" w:themeColor="text1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BF3578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F357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BF3578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sid w:val="00BF3578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sid w:val="00BF3578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rsid w:val="00BF3578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F3578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3578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49E39" w:themeColor="accent1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BF3578"/>
    <w:rPr>
      <w:b/>
      <w:bCs/>
      <w:smallCaps/>
      <w:u w:val="single"/>
    </w:rPr>
  </w:style>
  <w:style w:type="paragraph" w:styleId="ListBullet">
    <w:name w:val="List Bullet"/>
    <w:basedOn w:val="Normal"/>
    <w:uiPriority w:val="36"/>
    <w:unhideWhenUsed/>
    <w:pPr>
      <w:numPr>
        <w:numId w:val="2"/>
      </w:numPr>
      <w:spacing w:after="0"/>
      <w:contextualSpacing/>
    </w:pPr>
  </w:style>
  <w:style w:type="paragraph" w:styleId="ListBullet2">
    <w:name w:val="List Bullet 2"/>
    <w:basedOn w:val="Normal"/>
    <w:uiPriority w:val="36"/>
    <w:unhideWhenUsed/>
    <w:pPr>
      <w:numPr>
        <w:numId w:val="4"/>
      </w:numPr>
      <w:spacing w:after="0"/>
    </w:pPr>
  </w:style>
  <w:style w:type="paragraph" w:styleId="ListBullet3">
    <w:name w:val="List Bullet 3"/>
    <w:basedOn w:val="Normal"/>
    <w:uiPriority w:val="36"/>
    <w:unhideWhenUsed/>
    <w:pPr>
      <w:numPr>
        <w:numId w:val="6"/>
      </w:numPr>
      <w:spacing w:after="0"/>
    </w:pPr>
  </w:style>
  <w:style w:type="paragraph" w:styleId="ListBullet4">
    <w:name w:val="List Bullet 4"/>
    <w:basedOn w:val="Normal"/>
    <w:uiPriority w:val="36"/>
    <w:unhideWhenUsed/>
    <w:pPr>
      <w:numPr>
        <w:numId w:val="8"/>
      </w:numPr>
      <w:spacing w:after="0"/>
    </w:pPr>
  </w:style>
  <w:style w:type="paragraph" w:styleId="ListBullet5">
    <w:name w:val="List Bullet 5"/>
    <w:basedOn w:val="Normal"/>
    <w:uiPriority w:val="36"/>
    <w:unhideWhenUsed/>
    <w:pPr>
      <w:numPr>
        <w:numId w:val="10"/>
      </w:numPr>
      <w:spacing w:after="0"/>
    </w:pPr>
  </w:style>
  <w:style w:type="paragraph" w:styleId="NoSpacing">
    <w:name w:val="No Spacing"/>
    <w:uiPriority w:val="1"/>
    <w:qFormat/>
    <w:rsid w:val="00BF3578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qFormat/>
    <w:rsid w:val="00BF3578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F3578"/>
    <w:rPr>
      <w:i/>
      <w:iCs/>
    </w:rPr>
  </w:style>
  <w:style w:type="character" w:styleId="Strong">
    <w:name w:val="Strong"/>
    <w:basedOn w:val="DefaultParagraphFont"/>
    <w:uiPriority w:val="22"/>
    <w:qFormat/>
    <w:rsid w:val="00BF3578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BF3578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BF3578"/>
    <w:rPr>
      <w:smallCaps/>
      <w:color w:val="404040" w:themeColor="text1" w:themeTint="BF"/>
    </w:rPr>
  </w:style>
  <w:style w:type="table" w:styleId="TableGrid">
    <w:name w:val="Table Grid"/>
    <w:basedOn w:val="TableNormal"/>
    <w:uiPriority w:val="1"/>
    <w:pPr>
      <w:spacing w:after="0" w:line="240" w:lineRule="auto"/>
    </w:pPr>
    <w:rPr>
      <w:rFonts w:cs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1">
    <w:name w:val="toc 1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</w:pPr>
    <w:rPr>
      <w:smallCaps/>
      <w:noProof/>
      <w:color w:val="8AB833" w:themeColor="accent2"/>
    </w:rPr>
  </w:style>
  <w:style w:type="paragraph" w:styleId="TOC2">
    <w:name w:val="toc 2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TOC3">
    <w:name w:val="toc 3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3578"/>
    <w:rPr>
      <w:rFonts w:asciiTheme="majorHAnsi" w:eastAsiaTheme="majorEastAsia" w:hAnsiTheme="majorHAnsi" w:cstheme="majorBidi"/>
      <w:color w:val="549E39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3578"/>
    <w:pPr>
      <w:outlineLvl w:val="9"/>
    </w:pPr>
  </w:style>
  <w:style w:type="character" w:styleId="CommentReference">
    <w:name w:val="annotation reference"/>
    <w:basedOn w:val="DefaultParagraphFont"/>
    <w:uiPriority w:val="99"/>
    <w:semiHidden/>
    <w:unhideWhenUsed/>
    <w:rsid w:val="00781E0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81E0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81E0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81E0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81E0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ve\AppData\Roaming\Microsoft\Templates\Report%20(Equity%20them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6D28B048ACA4579A763DB3303CCCA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CCD63E-2EF1-42A8-B167-9D1B9653A625}"/>
      </w:docPartPr>
      <w:docPartBody>
        <w:p w:rsidR="00000000" w:rsidRDefault="00083749">
          <w:pPr>
            <w:pStyle w:val="E6D28B048ACA4579A763DB3303CCCA7B"/>
          </w:pPr>
          <w:r>
            <w:t>[Type the document title]</w:t>
          </w:r>
        </w:p>
      </w:docPartBody>
    </w:docPart>
    <w:docPart>
      <w:docPartPr>
        <w:name w:val="CEDD072C30CD4C688D2ECED21BCD8F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527B10-AD60-4D53-B5B2-93FD56F17741}"/>
      </w:docPartPr>
      <w:docPartBody>
        <w:p w:rsidR="00000000" w:rsidRDefault="00083749">
          <w:pPr>
            <w:pStyle w:val="CEDD072C30CD4C688D2ECED21BCD8FE8"/>
          </w:pPr>
          <w:r>
            <w:t>[Type the document subtitle]</w:t>
          </w:r>
        </w:p>
      </w:docPartBody>
    </w:docPart>
    <w:docPart>
      <w:docPartPr>
        <w:name w:val="DF9CD67D23C64546984B86EF107F08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DC0610-672D-4200-A83F-C6F1E08AEAE2}"/>
      </w:docPartPr>
      <w:docPartBody>
        <w:p w:rsidR="00000000" w:rsidRDefault="00083749">
          <w:pPr>
            <w:pStyle w:val="DF9CD67D23C64546984B86EF107F0874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</w:rPr>
            <w:t>[Type the document title]</w:t>
          </w:r>
        </w:p>
      </w:docPartBody>
    </w:docPart>
    <w:docPart>
      <w:docPartPr>
        <w:name w:val="819E3FCF03A847809643C236BEFCA1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E60828-C540-4167-803F-3C3EA714DDF4}"/>
      </w:docPartPr>
      <w:docPartBody>
        <w:p w:rsidR="00000000" w:rsidRDefault="00083749">
          <w:pPr>
            <w:pStyle w:val="819E3FCF03A847809643C236BEFCA1AB"/>
          </w:pPr>
          <w:r>
            <w:rPr>
              <w:sz w:val="36"/>
              <w:szCs w:val="36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altName w:val="Baskerville Old Face"/>
    <w:charset w:val="00"/>
    <w:family w:val="roman"/>
    <w:pitch w:val="variable"/>
    <w:sig w:usb0="00000003" w:usb1="00000000" w:usb2="00000000" w:usb3="00000000" w:csb0="00000001" w:csb1="00000000"/>
  </w:font>
  <w:font w:name="HGSoeiPresenceEB">
    <w:altName w:val="MS Mincho"/>
    <w:charset w:val="80"/>
    <w:family w:val="roman"/>
    <w:pitch w:val="fixed"/>
    <w:sig w:usb0="00000000" w:usb1="28C76CF8" w:usb2="00000010" w:usb3="00000000" w:csb0="00020000" w:csb1="00000000"/>
  </w:font>
  <w:font w:name="Franklin Gothic Book">
    <w:altName w:val="Franklin Gothic Medium"/>
    <w:charset w:val="00"/>
    <w:family w:val="swiss"/>
    <w:pitch w:val="variable"/>
    <w:sig w:usb0="00000001" w:usb1="00000000" w:usb2="00000000" w:usb3="00000000" w:csb0="0000009F" w:csb1="00000000"/>
  </w:font>
  <w:font w:name="HGGothicM">
    <w:charset w:val="80"/>
    <w:family w:val="modern"/>
    <w:pitch w:val="fixed"/>
    <w:sig w:usb0="80000281" w:usb1="28C76CF8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749"/>
    <w:rsid w:val="00083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300" w:after="40" w:line="240" w:lineRule="auto"/>
      <w:outlineLvl w:val="0"/>
    </w:pPr>
    <w:rPr>
      <w:rFonts w:asciiTheme="majorHAnsi" w:eastAsiaTheme="minorHAnsi" w:hAnsiTheme="majorHAnsi" w:cs="Times New Roman"/>
      <w:b/>
      <w:color w:val="2E74B5" w:themeColor="accent1" w:themeShade="BF"/>
      <w:spacing w:val="20"/>
      <w:sz w:val="28"/>
      <w:szCs w:val="32"/>
      <w:lang w:val="en-US" w:eastAsia="ja-JP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240" w:after="40" w:line="240" w:lineRule="auto"/>
      <w:outlineLvl w:val="1"/>
    </w:pPr>
    <w:rPr>
      <w:rFonts w:asciiTheme="majorHAnsi" w:eastAsiaTheme="minorHAnsi" w:hAnsiTheme="majorHAnsi" w:cs="Times New Roman"/>
      <w:b/>
      <w:color w:val="2E74B5" w:themeColor="accent1" w:themeShade="BF"/>
      <w:spacing w:val="20"/>
      <w:sz w:val="24"/>
      <w:szCs w:val="28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200" w:after="40" w:line="240" w:lineRule="auto"/>
      <w:outlineLvl w:val="2"/>
    </w:pPr>
    <w:rPr>
      <w:rFonts w:asciiTheme="majorHAnsi" w:eastAsiaTheme="minorHAnsi" w:hAnsiTheme="majorHAnsi" w:cs="Times New Roman"/>
      <w:b/>
      <w:color w:val="5B9BD5" w:themeColor="accent1"/>
      <w:spacing w:val="20"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6D28B048ACA4579A763DB3303CCCA7B">
    <w:name w:val="E6D28B048ACA4579A763DB3303CCCA7B"/>
  </w:style>
  <w:style w:type="paragraph" w:customStyle="1" w:styleId="CEDD072C30CD4C688D2ECED21BCD8FE8">
    <w:name w:val="CEDD072C30CD4C688D2ECED21BCD8FE8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inorHAnsi" w:hAnsiTheme="majorHAnsi" w:cs="Times New Roman"/>
      <w:b/>
      <w:color w:val="2E74B5" w:themeColor="accent1" w:themeShade="BF"/>
      <w:spacing w:val="20"/>
      <w:sz w:val="28"/>
      <w:szCs w:val="32"/>
      <w:lang w:val="en-US" w:eastAsia="ja-JP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inorHAnsi" w:hAnsiTheme="majorHAnsi" w:cs="Times New Roman"/>
      <w:b/>
      <w:color w:val="2E74B5" w:themeColor="accent1" w:themeShade="BF"/>
      <w:spacing w:val="20"/>
      <w:sz w:val="24"/>
      <w:szCs w:val="28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inorHAnsi" w:hAnsiTheme="majorHAnsi" w:cs="Times New Roman"/>
      <w:b/>
      <w:color w:val="5B9BD5" w:themeColor="accent1"/>
      <w:spacing w:val="20"/>
      <w:sz w:val="24"/>
      <w:szCs w:val="24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DF9CD67D23C64546984B86EF107F0874">
    <w:name w:val="DF9CD67D23C64546984B86EF107F0874"/>
  </w:style>
  <w:style w:type="paragraph" w:customStyle="1" w:styleId="819E3FCF03A847809643C236BEFCA1AB">
    <w:name w:val="819E3FCF03A847809643C236BEFCA1A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Equity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3.xml><?xml version="1.0" encoding="utf-8"?>
<CoverPageProperties xmlns="http://schemas.microsoft.com/office/2006/coverPageProps">
  <PublishDate>2015-11-18T00:00:00</PublishDate>
  <Abstract/>
  <CompanyAddress/>
  <CompanyPhone/>
  <CompanyFax/>
  <CompanyEmail/>
</CoverPageProperti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4EA158-6381-4403-B672-7654AF6C664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4.xml><?xml version="1.0" encoding="utf-8"?>
<ds:datastoreItem xmlns:ds="http://schemas.openxmlformats.org/officeDocument/2006/customXml" ds:itemID="{D5DA445C-85F1-449F-A3AA-3107D181BA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(Equity theme).dotx</Template>
  <TotalTime>83</TotalTime>
  <Pages>3</Pages>
  <Words>328</Words>
  <Characters>1872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TD Talks</vt:lpstr>
    </vt:vector>
  </TitlesOfParts>
  <Company>INFO-3097: Mobile Development</Company>
  <LinksUpToDate>false</LinksUpToDate>
  <CharactersWithSpaces>2196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TD Talks</dc:title>
  <dc:subject>By: Kevin Postma and Steve Mahabir</dc:subject>
  <dc:creator>Steve Mahabir</dc:creator>
  <cp:keywords/>
  <dc:description/>
  <cp:lastModifiedBy>Steve ...</cp:lastModifiedBy>
  <cp:revision>47</cp:revision>
  <dcterms:created xsi:type="dcterms:W3CDTF">2015-11-17T21:24:00Z</dcterms:created>
  <dcterms:modified xsi:type="dcterms:W3CDTF">2015-11-17T22:47:00Z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